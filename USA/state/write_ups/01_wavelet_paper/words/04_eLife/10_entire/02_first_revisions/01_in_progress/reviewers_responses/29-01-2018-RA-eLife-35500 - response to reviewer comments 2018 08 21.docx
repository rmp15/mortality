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0AA749E4"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w:t>
      </w:r>
      <w:r w:rsidR="00A34842">
        <w:rPr>
          <w:bCs/>
        </w:rPr>
        <w:t xml:space="preserve">figure supplements for </w:t>
      </w:r>
      <w:r w:rsidR="007E0D70">
        <w:rPr>
          <w:bCs/>
        </w:rPr>
        <w:t xml:space="preserve">Figures </w:t>
      </w:r>
      <w:r w:rsidR="00872756">
        <w:rPr>
          <w:bCs/>
        </w:rPr>
        <w:t>6-13</w:t>
      </w:r>
      <w:r w:rsidR="00C15D49">
        <w:rPr>
          <w:bCs/>
        </w:rPr>
        <w:t xml:space="preserve">; </w:t>
      </w:r>
      <w:r w:rsidR="00293ED8">
        <w:rPr>
          <w:bCs/>
        </w:rPr>
        <w:t xml:space="preserve">Table 1; </w:t>
      </w:r>
      <w:r w:rsidR="00E8415B">
        <w:rPr>
          <w:bCs/>
        </w:rPr>
        <w:t>P</w:t>
      </w:r>
      <w:r w:rsidR="0043774D">
        <w:rPr>
          <w:bCs/>
        </w:rPr>
        <w:t>P</w:t>
      </w:r>
      <w:r w:rsidR="00E8415B">
        <w:rPr>
          <w:bCs/>
        </w:rPr>
        <w:t>. 14-</w:t>
      </w:r>
      <w:r w:rsidR="00A34842">
        <w:rPr>
          <w:bCs/>
        </w:rPr>
        <w:t>16</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FA57B43"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can nonetheless provide qualitative insights into such effects, which we have now discussed with appropriate caveats </w:t>
      </w:r>
      <w:r w:rsidR="00EA4A0E">
        <w:rPr>
          <w:bCs/>
        </w:rPr>
        <w:t>(P</w:t>
      </w:r>
      <w:r w:rsidR="00021611">
        <w:rPr>
          <w:bCs/>
        </w:rPr>
        <w:t>P</w:t>
      </w:r>
      <w:r w:rsidR="009D0BE6">
        <w:rPr>
          <w:bCs/>
        </w:rPr>
        <w:t>.</w:t>
      </w:r>
      <w:r w:rsidR="00EA4A0E">
        <w:rPr>
          <w:bCs/>
        </w:rPr>
        <w:t xml:space="preserve"> </w:t>
      </w:r>
      <w:r w:rsidR="00D01E4B">
        <w:rPr>
          <w:bCs/>
        </w:rPr>
        <w:t>11</w:t>
      </w:r>
      <w:r w:rsidR="00021611">
        <w:rPr>
          <w:bCs/>
        </w:rPr>
        <w:t>-12</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9D656EB"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9B05DF">
        <w:rPr>
          <w:bCs/>
        </w:rPr>
        <w:t xml:space="preserve">Figure 12 and respective figure supplements; </w:t>
      </w:r>
      <w:r w:rsidR="00D049A9">
        <w:rPr>
          <w:bCs/>
        </w:rPr>
        <w:t>P</w:t>
      </w:r>
      <w:r w:rsidR="00203214">
        <w:rPr>
          <w:bCs/>
        </w:rPr>
        <w:t xml:space="preserve">. </w:t>
      </w:r>
      <w:r w:rsidR="00AD7142">
        <w:rPr>
          <w:bCs/>
        </w:rPr>
        <w:t>18</w:t>
      </w:r>
      <w:r w:rsidR="00E46374">
        <w:rPr>
          <w:bCs/>
        </w:rPr>
        <w:t>), and with a quantitative analysis of (percentage) difference in death rates from 1980 to 2016</w:t>
      </w:r>
      <w:r w:rsidR="006D521A">
        <w:rPr>
          <w:bCs/>
        </w:rPr>
        <w:t xml:space="preserve"> (</w:t>
      </w:r>
      <w:r w:rsidR="00B2358C">
        <w:rPr>
          <w:bCs/>
        </w:rPr>
        <w:t xml:space="preserve">Figure 13 and respective figure supplements; </w:t>
      </w:r>
      <w:r w:rsidR="00C77F98">
        <w:rPr>
          <w:bCs/>
        </w:rPr>
        <w:t>P</w:t>
      </w:r>
      <w:r w:rsidR="00655C75">
        <w:rPr>
          <w:bCs/>
        </w:rPr>
        <w:t xml:space="preserve">. </w:t>
      </w:r>
      <w:r w:rsidR="0050656B">
        <w:rPr>
          <w:bCs/>
        </w:rPr>
        <w:t>19</w:t>
      </w:r>
      <w:r w:rsidR="006D521A">
        <w:rPr>
          <w:bCs/>
        </w:rPr>
        <w:t>)</w:t>
      </w:r>
      <w:r w:rsidR="00E46374">
        <w:rPr>
          <w:bCs/>
        </w:rPr>
        <w:t xml:space="preserve">. </w:t>
      </w:r>
    </w:p>
    <w:p w14:paraId="33EE2505" w14:textId="77777777" w:rsidR="00C42B83" w:rsidRDefault="00C42B83" w:rsidP="00E61AB2">
      <w:pPr>
        <w:rPr>
          <w:bCs/>
        </w:rPr>
      </w:pPr>
    </w:p>
    <w:p w14:paraId="26FBB67D" w14:textId="5BB9803E"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re</w:t>
      </w:r>
      <w:r w:rsidR="00C64169">
        <w:rPr>
          <w:bCs/>
        </w:rPr>
        <w:t>s</w:t>
      </w:r>
      <w:r w:rsidR="0002082F">
        <w:rPr>
          <w:bCs/>
        </w:rPr>
        <w:t xml:space="preserve"> 2</w:t>
      </w:r>
      <w:r w:rsidR="00C64169">
        <w:rPr>
          <w:bCs/>
        </w:rPr>
        <w:t>-11</w:t>
      </w:r>
      <w:r w:rsidR="0002082F">
        <w:rPr>
          <w:bCs/>
        </w:rPr>
        <w:t xml:space="preserve"> </w:t>
      </w:r>
      <w:r w:rsidR="00C64169">
        <w:rPr>
          <w:bCs/>
        </w:rPr>
        <w:t xml:space="preserve">and the respective figure supplements </w:t>
      </w:r>
      <w:r w:rsidR="0002082F">
        <w:rPr>
          <w:bCs/>
        </w:rPr>
        <w:t>(P</w:t>
      </w:r>
      <w:r w:rsidR="00655C75">
        <w:rPr>
          <w:bCs/>
        </w:rPr>
        <w:t>P</w:t>
      </w:r>
      <w:r w:rsidR="00C64169">
        <w:rPr>
          <w:bCs/>
        </w:rPr>
        <w:t>.</w:t>
      </w:r>
      <w:r w:rsidR="0002082F">
        <w:rPr>
          <w:bCs/>
        </w:rPr>
        <w:t xml:space="preserve"> </w:t>
      </w:r>
      <w:r w:rsidR="00C64169">
        <w:rPr>
          <w:bCs/>
        </w:rPr>
        <w:t>17</w:t>
      </w:r>
      <w:r w:rsidR="00655C75">
        <w:rPr>
          <w:bCs/>
        </w:rPr>
        <w:t>-18</w:t>
      </w:r>
      <w:r w:rsidR="0002082F">
        <w:rPr>
          <w:bCs/>
        </w:rPr>
        <w:t xml:space="preserv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20C8650E"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r w:rsidR="00AA12CB">
        <w:rPr>
          <w:bCs/>
        </w:rPr>
        <w:t>posed</w:t>
      </w:r>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57726D">
        <w:rPr>
          <w:bCs/>
        </w:rPr>
        <w:t>12</w:t>
      </w:r>
      <w:r w:rsidR="00640D82">
        <w:rPr>
          <w:bCs/>
        </w:rPr>
        <w:t xml:space="preserve"> to </w:t>
      </w:r>
      <w:r w:rsidR="00B56CE2">
        <w:rPr>
          <w:bCs/>
        </w:rPr>
        <w:t>17</w:t>
      </w:r>
      <w:r w:rsidR="00CC0081">
        <w:rPr>
          <w:bCs/>
        </w:rPr>
        <w:t xml:space="preserve"> and </w:t>
      </w:r>
      <w:r w:rsidR="0057726D">
        <w:rPr>
          <w:bCs/>
        </w:rPr>
        <w:t>their respective figure supplements</w:t>
      </w:r>
      <w:r w:rsidR="00627277">
        <w:rPr>
          <w:bCs/>
        </w:rPr>
        <w:t xml:space="preserve"> where applicable</w:t>
      </w:r>
      <w:r w:rsidR="0057726D">
        <w:rPr>
          <w:bCs/>
        </w:rPr>
        <w:t xml:space="preserve"> (</w:t>
      </w:r>
      <w:r w:rsidR="00BD7BC6">
        <w:rPr>
          <w:bCs/>
        </w:rPr>
        <w:t xml:space="preserve">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A32013B"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w:t>
      </w:r>
      <w:r w:rsidR="00717A6E">
        <w:rPr>
          <w:bCs/>
        </w:rPr>
        <w:t>Figure 13 and respective figure supplements</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3CA82AD3"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imum and minimum values by age, sex, and cause of death (F</w:t>
      </w:r>
      <w:r w:rsidR="007A63C0">
        <w:rPr>
          <w:bCs/>
        </w:rPr>
        <w:t>igure 12 and respective figure supplements</w:t>
      </w:r>
      <w:r w:rsidR="004904A1">
        <w:rPr>
          <w:bCs/>
        </w:rPr>
        <w:t xml:space="preserve">).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781E1687"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9E2F80">
        <w:rPr>
          <w:bCs/>
        </w:rPr>
        <w:t>(Figure 18</w:t>
      </w:r>
      <w:r w:rsidR="00AA12CB">
        <w:rPr>
          <w:bCs/>
        </w:rPr>
        <w:t xml:space="preserve"> and </w:t>
      </w:r>
      <w:r w:rsidR="00FF1989">
        <w:rPr>
          <w:bCs/>
        </w:rPr>
        <w:t>P</w:t>
      </w:r>
      <w:r w:rsidR="00174D99">
        <w:rPr>
          <w:bCs/>
        </w:rPr>
        <w:t>P</w:t>
      </w:r>
      <w:r w:rsidR="00FF1989">
        <w:rPr>
          <w:bCs/>
        </w:rPr>
        <w:t xml:space="preserve">. </w:t>
      </w:r>
      <w:r w:rsidR="00B65096">
        <w:rPr>
          <w:bCs/>
        </w:rPr>
        <w:t>18-19</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lastRenderedPageBreak/>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1F0FD231"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DC46FA">
        <w:rPr>
          <w:bCs/>
        </w:rPr>
        <w:t xml:space="preserve"> (Figur</w:t>
      </w:r>
      <w:r w:rsidR="005277A0">
        <w:rPr>
          <w:bCs/>
        </w:rPr>
        <w:t>e</w:t>
      </w:r>
      <w:r w:rsidR="00DC46FA">
        <w:rPr>
          <w:bCs/>
        </w:rPr>
        <w:t>s 14-17</w:t>
      </w:r>
      <w:r w:rsidR="00AA12CB">
        <w:rPr>
          <w:bCs/>
        </w:rPr>
        <w:t xml:space="preserve"> and</w:t>
      </w:r>
      <w:r w:rsidR="00F60555">
        <w:rPr>
          <w:bCs/>
        </w:rPr>
        <w:t xml:space="preserve"> P</w:t>
      </w:r>
      <w:bookmarkStart w:id="0" w:name="_GoBack"/>
      <w:bookmarkEnd w:id="0"/>
      <w:r w:rsidR="00F60555">
        <w:rPr>
          <w:bCs/>
        </w:rPr>
        <w:t xml:space="preserve">. </w:t>
      </w:r>
      <w:r w:rsidR="00221D27">
        <w:rPr>
          <w:bCs/>
        </w:rPr>
        <w:t>18</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similar to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lastRenderedPageBreak/>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A0520F2"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F715A3">
        <w:rPr>
          <w:bCs/>
        </w:rPr>
        <w:t>19</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76D28A84"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475A6E">
        <w:rPr>
          <w:bCs/>
        </w:rPr>
        <w:t>14</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w:t>
      </w:r>
      <w:r w:rsidRPr="006D1920">
        <w:rPr>
          <w:b/>
          <w:bCs/>
        </w:rPr>
        <w:lastRenderedPageBreak/>
        <w:t xml:space="preserve">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F0F4595"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D9722E">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58CC1994" w:rsidR="005D48DC" w:rsidRDefault="005D48DC" w:rsidP="00C13011">
      <w:pPr>
        <w:outlineLvl w:val="0"/>
        <w:rPr>
          <w:bCs/>
        </w:rPr>
      </w:pPr>
      <w:r>
        <w:rPr>
          <w:bCs/>
        </w:rPr>
        <w:t xml:space="preserve">We have reworded for clarity (P. </w:t>
      </w:r>
      <w:r w:rsidR="00DF314D">
        <w:rPr>
          <w:bCs/>
        </w:rPr>
        <w:t>3</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580AD6E" w:rsidR="007E0D70" w:rsidRDefault="005D48DC" w:rsidP="00C13011">
      <w:pPr>
        <w:jc w:val="left"/>
        <w:outlineLvl w:val="0"/>
        <w:rPr>
          <w:bCs/>
        </w:rPr>
      </w:pPr>
      <w:r>
        <w:rPr>
          <w:bCs/>
        </w:rPr>
        <w:t>We have reworded as suggested (P</w:t>
      </w:r>
      <w:r w:rsidR="000D5273">
        <w:rPr>
          <w:bCs/>
        </w:rPr>
        <w:t>.</w:t>
      </w:r>
      <w:r w:rsidR="00C77F98">
        <w:rPr>
          <w:bCs/>
        </w:rPr>
        <w:t xml:space="preserve"> </w:t>
      </w:r>
      <w:r w:rsidR="00434B10">
        <w:rPr>
          <w:bCs/>
        </w:rPr>
        <w:t>9</w:t>
      </w:r>
      <w:r w:rsidR="00C77F98">
        <w:rPr>
          <w:bCs/>
        </w:rPr>
        <w:t>,</w:t>
      </w:r>
      <w:r w:rsidR="000D5273">
        <w:rPr>
          <w:bCs/>
        </w:rPr>
        <w:t xml:space="preserve"> P. </w:t>
      </w:r>
      <w:r w:rsidR="00B16B03">
        <w:rPr>
          <w:bCs/>
        </w:rPr>
        <w:t>17</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88C31" w14:textId="77777777" w:rsidR="00C02DEA" w:rsidRDefault="00C02DEA">
      <w:r>
        <w:separator/>
      </w:r>
    </w:p>
  </w:endnote>
  <w:endnote w:type="continuationSeparator" w:id="0">
    <w:p w14:paraId="0395D29D" w14:textId="77777777" w:rsidR="00C02DEA" w:rsidRDefault="00C02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4CE23341" w:rsidR="005530AF" w:rsidRDefault="005530AF">
    <w:pPr>
      <w:pStyle w:val="Footer"/>
      <w:jc w:val="right"/>
    </w:pPr>
    <w:r>
      <w:fldChar w:fldCharType="begin"/>
    </w:r>
    <w:r>
      <w:instrText xml:space="preserve"> PAGE   \* MERGEFORMAT </w:instrText>
    </w:r>
    <w:r>
      <w:fldChar w:fldCharType="separate"/>
    </w:r>
    <w:r w:rsidR="00E80575">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48165870" w:rsidR="005530AF" w:rsidRDefault="005530AF">
    <w:pPr>
      <w:pStyle w:val="Footer"/>
      <w:jc w:val="right"/>
    </w:pPr>
    <w:r>
      <w:fldChar w:fldCharType="begin"/>
    </w:r>
    <w:r>
      <w:instrText xml:space="preserve"> PAGE   \* MERGEFORMAT </w:instrText>
    </w:r>
    <w:r>
      <w:fldChar w:fldCharType="separate"/>
    </w:r>
    <w:r w:rsidR="00021611">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39EB3A" w14:textId="77777777" w:rsidR="00C02DEA" w:rsidRDefault="00C02DEA">
      <w:r>
        <w:separator/>
      </w:r>
    </w:p>
  </w:footnote>
  <w:footnote w:type="continuationSeparator" w:id="0">
    <w:p w14:paraId="1A32BB71" w14:textId="77777777" w:rsidR="00C02DEA" w:rsidRDefault="00C02DE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1611"/>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5BFA"/>
    <w:rsid w:val="00056BA2"/>
    <w:rsid w:val="000604D6"/>
    <w:rsid w:val="00061971"/>
    <w:rsid w:val="00062159"/>
    <w:rsid w:val="00062E05"/>
    <w:rsid w:val="0006384C"/>
    <w:rsid w:val="00063BE5"/>
    <w:rsid w:val="00063BEE"/>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22F"/>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521B"/>
    <w:rsid w:val="000C6015"/>
    <w:rsid w:val="000C7870"/>
    <w:rsid w:val="000C7EFF"/>
    <w:rsid w:val="000D2444"/>
    <w:rsid w:val="000D37A2"/>
    <w:rsid w:val="000D3885"/>
    <w:rsid w:val="000D39EC"/>
    <w:rsid w:val="000D5273"/>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4D99"/>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5B4B"/>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3214"/>
    <w:rsid w:val="002041A9"/>
    <w:rsid w:val="00205697"/>
    <w:rsid w:val="00205AF4"/>
    <w:rsid w:val="00210527"/>
    <w:rsid w:val="00211726"/>
    <w:rsid w:val="0021362D"/>
    <w:rsid w:val="00216A2B"/>
    <w:rsid w:val="00216EA9"/>
    <w:rsid w:val="00221765"/>
    <w:rsid w:val="00221D27"/>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2E0"/>
    <w:rsid w:val="00281C42"/>
    <w:rsid w:val="0028243A"/>
    <w:rsid w:val="0028467A"/>
    <w:rsid w:val="002869A7"/>
    <w:rsid w:val="00286E37"/>
    <w:rsid w:val="00287195"/>
    <w:rsid w:val="00290094"/>
    <w:rsid w:val="00291A37"/>
    <w:rsid w:val="00293ED8"/>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130"/>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42D9"/>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1331"/>
    <w:rsid w:val="00372752"/>
    <w:rsid w:val="0037324C"/>
    <w:rsid w:val="00373E75"/>
    <w:rsid w:val="00374BA1"/>
    <w:rsid w:val="00376402"/>
    <w:rsid w:val="003772B6"/>
    <w:rsid w:val="003805A0"/>
    <w:rsid w:val="00380E5F"/>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4354"/>
    <w:rsid w:val="00434B10"/>
    <w:rsid w:val="00435208"/>
    <w:rsid w:val="004365AD"/>
    <w:rsid w:val="00436FB6"/>
    <w:rsid w:val="0043774D"/>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A6E"/>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A37"/>
    <w:rsid w:val="004A1B85"/>
    <w:rsid w:val="004A3A25"/>
    <w:rsid w:val="004A3D1D"/>
    <w:rsid w:val="004A41BC"/>
    <w:rsid w:val="004B172B"/>
    <w:rsid w:val="004B2EFE"/>
    <w:rsid w:val="004B3018"/>
    <w:rsid w:val="004B34DB"/>
    <w:rsid w:val="004B35A6"/>
    <w:rsid w:val="004B5499"/>
    <w:rsid w:val="004B61F1"/>
    <w:rsid w:val="004B625D"/>
    <w:rsid w:val="004B6A86"/>
    <w:rsid w:val="004C05D7"/>
    <w:rsid w:val="004C0819"/>
    <w:rsid w:val="004C147D"/>
    <w:rsid w:val="004C1C95"/>
    <w:rsid w:val="004C20FB"/>
    <w:rsid w:val="004C2CE4"/>
    <w:rsid w:val="004C4B7A"/>
    <w:rsid w:val="004C7BB9"/>
    <w:rsid w:val="004D0541"/>
    <w:rsid w:val="004D0689"/>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49B0"/>
    <w:rsid w:val="004F5471"/>
    <w:rsid w:val="0050038B"/>
    <w:rsid w:val="00501010"/>
    <w:rsid w:val="005014D1"/>
    <w:rsid w:val="005033D5"/>
    <w:rsid w:val="0050414B"/>
    <w:rsid w:val="00506457"/>
    <w:rsid w:val="0050656B"/>
    <w:rsid w:val="005067B2"/>
    <w:rsid w:val="0050751B"/>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277A0"/>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5E88"/>
    <w:rsid w:val="005665B5"/>
    <w:rsid w:val="00566B35"/>
    <w:rsid w:val="005718BA"/>
    <w:rsid w:val="005720D0"/>
    <w:rsid w:val="005738F2"/>
    <w:rsid w:val="00573C05"/>
    <w:rsid w:val="005742E0"/>
    <w:rsid w:val="00575B0D"/>
    <w:rsid w:val="00576661"/>
    <w:rsid w:val="0057726D"/>
    <w:rsid w:val="00577956"/>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1AE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277"/>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55C75"/>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533D"/>
    <w:rsid w:val="006A6BAD"/>
    <w:rsid w:val="006A6DDF"/>
    <w:rsid w:val="006B004C"/>
    <w:rsid w:val="006B04F0"/>
    <w:rsid w:val="006B0C81"/>
    <w:rsid w:val="006B26C8"/>
    <w:rsid w:val="006B286E"/>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637"/>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17A6E"/>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63C0"/>
    <w:rsid w:val="007A7B6E"/>
    <w:rsid w:val="007B1280"/>
    <w:rsid w:val="007B1B32"/>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327E"/>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391"/>
    <w:rsid w:val="0083540D"/>
    <w:rsid w:val="00835555"/>
    <w:rsid w:val="00835673"/>
    <w:rsid w:val="00835A8C"/>
    <w:rsid w:val="00835D8F"/>
    <w:rsid w:val="00836111"/>
    <w:rsid w:val="00836960"/>
    <w:rsid w:val="00840130"/>
    <w:rsid w:val="00840868"/>
    <w:rsid w:val="00841515"/>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2756"/>
    <w:rsid w:val="00873B58"/>
    <w:rsid w:val="008740C1"/>
    <w:rsid w:val="008743DF"/>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8740E"/>
    <w:rsid w:val="00890FE1"/>
    <w:rsid w:val="00894778"/>
    <w:rsid w:val="008952BB"/>
    <w:rsid w:val="008970A3"/>
    <w:rsid w:val="008972AC"/>
    <w:rsid w:val="008977F7"/>
    <w:rsid w:val="008979C0"/>
    <w:rsid w:val="008A0338"/>
    <w:rsid w:val="008A0CD3"/>
    <w:rsid w:val="008A0E16"/>
    <w:rsid w:val="008A2053"/>
    <w:rsid w:val="008A2247"/>
    <w:rsid w:val="008A29E1"/>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12D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5A7"/>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7E1"/>
    <w:rsid w:val="0093699C"/>
    <w:rsid w:val="009370DD"/>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50E"/>
    <w:rsid w:val="009936F9"/>
    <w:rsid w:val="009958EB"/>
    <w:rsid w:val="009A16C8"/>
    <w:rsid w:val="009A3121"/>
    <w:rsid w:val="009A36D6"/>
    <w:rsid w:val="009A393E"/>
    <w:rsid w:val="009A4541"/>
    <w:rsid w:val="009A711A"/>
    <w:rsid w:val="009B05DF"/>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2F80"/>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514"/>
    <w:rsid w:val="00A2596F"/>
    <w:rsid w:val="00A27B8B"/>
    <w:rsid w:val="00A34842"/>
    <w:rsid w:val="00A34B84"/>
    <w:rsid w:val="00A35B3A"/>
    <w:rsid w:val="00A360FA"/>
    <w:rsid w:val="00A37ED8"/>
    <w:rsid w:val="00A4013A"/>
    <w:rsid w:val="00A41478"/>
    <w:rsid w:val="00A414B3"/>
    <w:rsid w:val="00A43FBF"/>
    <w:rsid w:val="00A44369"/>
    <w:rsid w:val="00A52843"/>
    <w:rsid w:val="00A55085"/>
    <w:rsid w:val="00A57DEF"/>
    <w:rsid w:val="00A60A10"/>
    <w:rsid w:val="00A61557"/>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142"/>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0D41"/>
    <w:rsid w:val="00B11AFE"/>
    <w:rsid w:val="00B11CF3"/>
    <w:rsid w:val="00B12DC1"/>
    <w:rsid w:val="00B15646"/>
    <w:rsid w:val="00B162ED"/>
    <w:rsid w:val="00B16657"/>
    <w:rsid w:val="00B16B03"/>
    <w:rsid w:val="00B20439"/>
    <w:rsid w:val="00B20619"/>
    <w:rsid w:val="00B22E07"/>
    <w:rsid w:val="00B2358C"/>
    <w:rsid w:val="00B23A5B"/>
    <w:rsid w:val="00B24274"/>
    <w:rsid w:val="00B24B8C"/>
    <w:rsid w:val="00B26E98"/>
    <w:rsid w:val="00B31C9C"/>
    <w:rsid w:val="00B322DD"/>
    <w:rsid w:val="00B33329"/>
    <w:rsid w:val="00B33827"/>
    <w:rsid w:val="00B33ABF"/>
    <w:rsid w:val="00B34C53"/>
    <w:rsid w:val="00B35815"/>
    <w:rsid w:val="00B35F1F"/>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6CE2"/>
    <w:rsid w:val="00B57D7A"/>
    <w:rsid w:val="00B604D4"/>
    <w:rsid w:val="00B60729"/>
    <w:rsid w:val="00B60BD3"/>
    <w:rsid w:val="00B6281A"/>
    <w:rsid w:val="00B636A5"/>
    <w:rsid w:val="00B65096"/>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2DEA"/>
    <w:rsid w:val="00C05789"/>
    <w:rsid w:val="00C059EF"/>
    <w:rsid w:val="00C064E4"/>
    <w:rsid w:val="00C06E0D"/>
    <w:rsid w:val="00C072F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4169"/>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88E"/>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035"/>
    <w:rsid w:val="00CF411C"/>
    <w:rsid w:val="00CF4157"/>
    <w:rsid w:val="00CF4AEC"/>
    <w:rsid w:val="00CF64A7"/>
    <w:rsid w:val="00D0009A"/>
    <w:rsid w:val="00D018A3"/>
    <w:rsid w:val="00D01E4B"/>
    <w:rsid w:val="00D02031"/>
    <w:rsid w:val="00D02BB5"/>
    <w:rsid w:val="00D03055"/>
    <w:rsid w:val="00D0417B"/>
    <w:rsid w:val="00D04786"/>
    <w:rsid w:val="00D049A9"/>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31CB"/>
    <w:rsid w:val="00D9722E"/>
    <w:rsid w:val="00D97A30"/>
    <w:rsid w:val="00D97DDE"/>
    <w:rsid w:val="00DA085A"/>
    <w:rsid w:val="00DA24F8"/>
    <w:rsid w:val="00DA2ACF"/>
    <w:rsid w:val="00DA4AF1"/>
    <w:rsid w:val="00DA78CC"/>
    <w:rsid w:val="00DB1679"/>
    <w:rsid w:val="00DB625F"/>
    <w:rsid w:val="00DB6C4C"/>
    <w:rsid w:val="00DC0A2B"/>
    <w:rsid w:val="00DC0AD0"/>
    <w:rsid w:val="00DC0E3F"/>
    <w:rsid w:val="00DC197C"/>
    <w:rsid w:val="00DC282A"/>
    <w:rsid w:val="00DC46F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14D"/>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0575"/>
    <w:rsid w:val="00E82A3F"/>
    <w:rsid w:val="00E831FF"/>
    <w:rsid w:val="00E83925"/>
    <w:rsid w:val="00E8398A"/>
    <w:rsid w:val="00E83AF9"/>
    <w:rsid w:val="00E8415B"/>
    <w:rsid w:val="00E84701"/>
    <w:rsid w:val="00E847A8"/>
    <w:rsid w:val="00E84A9A"/>
    <w:rsid w:val="00E856FC"/>
    <w:rsid w:val="00E86F43"/>
    <w:rsid w:val="00E87084"/>
    <w:rsid w:val="00E904EF"/>
    <w:rsid w:val="00E913E2"/>
    <w:rsid w:val="00E91926"/>
    <w:rsid w:val="00E92E04"/>
    <w:rsid w:val="00E94D8C"/>
    <w:rsid w:val="00E97C3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1BB"/>
    <w:rsid w:val="00ED3DBA"/>
    <w:rsid w:val="00ED414F"/>
    <w:rsid w:val="00ED47DB"/>
    <w:rsid w:val="00ED5607"/>
    <w:rsid w:val="00ED5B56"/>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5A3"/>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E620A"/>
    <w:rsid w:val="00FE761A"/>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7AEAB-C6F7-6643-9A1D-E34A36278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18</TotalTime>
  <Pages>9</Pages>
  <Words>9717</Words>
  <Characters>55389</Characters>
  <Application>Microsoft Macintosh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29</cp:revision>
  <cp:lastPrinted>2016-09-20T09:06:00Z</cp:lastPrinted>
  <dcterms:created xsi:type="dcterms:W3CDTF">2018-08-21T21:46:00Z</dcterms:created>
  <dcterms:modified xsi:type="dcterms:W3CDTF">2018-08-21T23:08:00Z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